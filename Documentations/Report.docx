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F7F08" w14:textId="77777777" w:rsidR="00C36963" w:rsidRDefault="00743187">
      <w:pPr>
        <w:pStyle w:val="Title"/>
      </w:pPr>
      <w:r w:rsidRPr="00743187">
        <w:t>Online Marketplace</w:t>
      </w:r>
    </w:p>
    <w:p w14:paraId="6039136C" w14:textId="4ABF382C" w:rsidR="00C36963" w:rsidRDefault="00CF1761">
      <w:pPr>
        <w:pStyle w:val="Subtitle"/>
        <w:rPr>
          <w:lang w:bidi="fa-IR"/>
        </w:rPr>
      </w:pPr>
      <w:r>
        <w:t>Assignment 4</w:t>
      </w:r>
    </w:p>
    <w:p w14:paraId="08AAF4F3" w14:textId="77777777" w:rsidR="00C36963" w:rsidRDefault="00A95A8F">
      <w:r>
        <w:rPr>
          <w:noProof/>
          <w:lang w:eastAsia="en-US"/>
        </w:rPr>
        <w:drawing>
          <wp:inline distT="0" distB="0" distL="0" distR="0" wp14:anchorId="229862EC" wp14:editId="4B17CDAD">
            <wp:extent cx="5486400" cy="3144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144068"/>
                    </a:xfrm>
                    <a:prstGeom prst="rect">
                      <a:avLst/>
                    </a:prstGeom>
                  </pic:spPr>
                </pic:pic>
              </a:graphicData>
            </a:graphic>
          </wp:inline>
        </w:drawing>
      </w:r>
    </w:p>
    <w:p w14:paraId="2183B22C" w14:textId="77777777" w:rsidR="00C36963" w:rsidRDefault="00743187">
      <w:pPr>
        <w:pStyle w:val="Author"/>
      </w:pPr>
      <w:r>
        <w:t>Samira Khorshidi</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456F5AF" w14:textId="77777777" w:rsidR="00C36963" w:rsidRPr="00AB19B1" w:rsidRDefault="00A95A8F">
          <w:pPr>
            <w:pStyle w:val="TOCHeading"/>
            <w:rPr>
              <w:sz w:val="28"/>
              <w:szCs w:val="28"/>
            </w:rPr>
          </w:pPr>
          <w:r w:rsidRPr="00AB19B1">
            <w:rPr>
              <w:rStyle w:val="Emphasis"/>
              <w:sz w:val="28"/>
              <w:szCs w:val="28"/>
            </w:rPr>
            <w:t>TAble of</w:t>
          </w:r>
          <w:r w:rsidRPr="00AB19B1">
            <w:rPr>
              <w:rStyle w:val="Emphasis"/>
              <w:sz w:val="28"/>
              <w:szCs w:val="28"/>
            </w:rPr>
            <w:br/>
          </w:r>
          <w:r w:rsidRPr="00AB19B1">
            <w:rPr>
              <w:sz w:val="28"/>
              <w:szCs w:val="28"/>
            </w:rPr>
            <w:t>Contents</w:t>
          </w:r>
        </w:p>
        <w:p w14:paraId="271C2127" w14:textId="6EF972B0" w:rsidR="00C36963"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CB1BF6">
            <w:rPr>
              <w:iCs/>
              <w:noProof/>
              <w:color w:val="F75952" w:themeColor="accent1"/>
            </w:rPr>
            <w:t>Assignment</w:t>
          </w:r>
          <w:r>
            <w:rPr>
              <w:noProof/>
            </w:rPr>
            <w:t xml:space="preserve"> </w:t>
          </w:r>
          <w:r w:rsidR="00CB1BF6">
            <w:rPr>
              <w:noProof/>
            </w:rPr>
            <w:t>Discussion</w:t>
          </w:r>
          <w:r>
            <w:rPr>
              <w:noProof/>
            </w:rPr>
            <w:tab/>
          </w:r>
          <w:r w:rsidR="00AF18CD">
            <w:rPr>
              <w:noProof/>
            </w:rPr>
            <w:t>1</w:t>
          </w:r>
        </w:p>
        <w:p w14:paraId="78D8F418" w14:textId="7B1B04AD" w:rsidR="00E71429" w:rsidRPr="00B05694" w:rsidRDefault="00564C8E" w:rsidP="00564C8E">
          <w:pPr>
            <w:pStyle w:val="TOC2"/>
            <w:rPr>
              <w:rFonts w:eastAsiaTheme="minorEastAsia"/>
              <w:bCs w:val="0"/>
              <w:noProof/>
              <w:color w:val="auto"/>
              <w:sz w:val="22"/>
              <w:szCs w:val="22"/>
              <w:lang w:eastAsia="en-US"/>
            </w:rPr>
          </w:pPr>
          <w:r w:rsidRPr="00564C8E">
            <w:rPr>
              <w:noProof/>
            </w:rPr>
            <w:t>Java RMI Concurrency</w:t>
          </w:r>
          <w:r w:rsidR="00A95A8F">
            <w:rPr>
              <w:noProof/>
            </w:rPr>
            <w:tab/>
          </w:r>
          <w:r w:rsidR="00AF18CD">
            <w:rPr>
              <w:noProof/>
            </w:rPr>
            <w:t>1</w:t>
          </w:r>
        </w:p>
        <w:p w14:paraId="14B79274" w14:textId="77F02978" w:rsidR="00CB1BF6" w:rsidRDefault="00CB1BF6" w:rsidP="00BE649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 xml:space="preserve">FiGures, </w:t>
          </w:r>
          <w:r>
            <w:rPr>
              <w:noProof/>
            </w:rPr>
            <w:t>Sample codes</w:t>
          </w:r>
          <w:r>
            <w:rPr>
              <w:noProof/>
            </w:rPr>
            <w:tab/>
          </w:r>
          <w:r w:rsidR="00BE649F">
            <w:rPr>
              <w:noProof/>
            </w:rPr>
            <w:t>4</w:t>
          </w:r>
        </w:p>
        <w:p w14:paraId="617A33D8" w14:textId="3179AC0E" w:rsidR="00CB1BF6" w:rsidRDefault="002E535E" w:rsidP="00BE649F">
          <w:pPr>
            <w:pStyle w:val="TOC2"/>
            <w:rPr>
              <w:rFonts w:eastAsiaTheme="minorEastAsia"/>
              <w:bCs w:val="0"/>
              <w:noProof/>
              <w:color w:val="auto"/>
              <w:sz w:val="22"/>
              <w:szCs w:val="22"/>
              <w:lang w:eastAsia="en-US"/>
            </w:rPr>
          </w:pPr>
          <w:r>
            <w:rPr>
              <w:noProof/>
            </w:rPr>
            <w:t>UML Diagram</w:t>
          </w:r>
          <w:r w:rsidR="00CB1BF6">
            <w:rPr>
              <w:noProof/>
            </w:rPr>
            <w:tab/>
          </w:r>
          <w:r w:rsidR="00BE649F">
            <w:rPr>
              <w:noProof/>
            </w:rPr>
            <w:t>4</w:t>
          </w:r>
        </w:p>
        <w:p w14:paraId="2823DF27" w14:textId="2E702990" w:rsidR="00CB1BF6" w:rsidRDefault="002E535E" w:rsidP="00BE649F">
          <w:pPr>
            <w:pStyle w:val="TOC2"/>
            <w:rPr>
              <w:noProof/>
            </w:rPr>
          </w:pPr>
          <w:r>
            <w:rPr>
              <w:noProof/>
            </w:rPr>
            <w:t>Sample Codes</w:t>
          </w:r>
          <w:r w:rsidR="00CB1BF6">
            <w:rPr>
              <w:noProof/>
            </w:rPr>
            <w:tab/>
          </w:r>
          <w:r w:rsidR="00BE649F">
            <w:rPr>
              <w:noProof/>
            </w:rPr>
            <w:t>5</w:t>
          </w:r>
        </w:p>
        <w:p w14:paraId="1FF35B7D" w14:textId="27A78A43" w:rsidR="002E535E" w:rsidRDefault="002E535E" w:rsidP="00BE649F">
          <w:pPr>
            <w:pStyle w:val="TOC1"/>
            <w:rPr>
              <w:rFonts w:asciiTheme="minorHAnsi" w:eastAsiaTheme="minorEastAsia" w:hAnsiTheme="minorHAnsi"/>
              <w:b w:val="0"/>
              <w:bCs w:val="0"/>
              <w:caps w:val="0"/>
              <w:noProof/>
              <w:color w:val="auto"/>
              <w:sz w:val="22"/>
              <w:szCs w:val="22"/>
              <w:lang w:eastAsia="en-US"/>
            </w:rPr>
          </w:pPr>
          <w:r>
            <w:rPr>
              <w:iCs/>
              <w:noProof/>
              <w:color w:val="F75952" w:themeColor="accent1"/>
            </w:rPr>
            <w:t>Sample</w:t>
          </w:r>
          <w:r>
            <w:rPr>
              <w:noProof/>
            </w:rPr>
            <w:t xml:space="preserve"> Runs</w:t>
          </w:r>
          <w:r>
            <w:rPr>
              <w:noProof/>
            </w:rPr>
            <w:tab/>
          </w:r>
          <w:r w:rsidR="00BE649F">
            <w:rPr>
              <w:noProof/>
            </w:rPr>
            <w:t>8</w:t>
          </w:r>
        </w:p>
        <w:p w14:paraId="5609981C" w14:textId="3D3066EC" w:rsidR="002E535E" w:rsidRDefault="002E535E" w:rsidP="002E535E">
          <w:pPr>
            <w:pStyle w:val="TOC2"/>
            <w:rPr>
              <w:rFonts w:eastAsiaTheme="minorEastAsia"/>
              <w:bCs w:val="0"/>
              <w:noProof/>
              <w:color w:val="auto"/>
              <w:sz w:val="22"/>
              <w:szCs w:val="22"/>
              <w:lang w:eastAsia="en-US"/>
            </w:rPr>
          </w:pPr>
          <w:r>
            <w:rPr>
              <w:noProof/>
            </w:rPr>
            <w:t>Screenshots</w:t>
          </w:r>
          <w:r>
            <w:rPr>
              <w:noProof/>
            </w:rPr>
            <w:tab/>
          </w:r>
          <w:r w:rsidR="00481C9E">
            <w:rPr>
              <w:noProof/>
            </w:rPr>
            <w:t>7</w:t>
          </w:r>
        </w:p>
        <w:p w14:paraId="491D51DF" w14:textId="2E6A8ABA" w:rsidR="002E535E" w:rsidRDefault="002E535E" w:rsidP="00BE649F">
          <w:pPr>
            <w:pStyle w:val="TOC2"/>
            <w:rPr>
              <w:noProof/>
            </w:rPr>
          </w:pPr>
          <w:r>
            <w:rPr>
              <w:noProof/>
            </w:rPr>
            <w:t>Discussion</w:t>
          </w:r>
          <w:r>
            <w:rPr>
              <w:noProof/>
            </w:rPr>
            <w:tab/>
          </w:r>
          <w:r w:rsidR="00BE649F">
            <w:rPr>
              <w:noProof/>
            </w:rPr>
            <w:t>12</w:t>
          </w:r>
        </w:p>
        <w:p w14:paraId="04DAC0D7" w14:textId="09D465E1" w:rsidR="002E535E" w:rsidRDefault="002E535E" w:rsidP="00BE649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Pr="002E535E">
            <w:rPr>
              <w:iCs/>
              <w:noProof/>
              <w:color w:val="F75952" w:themeColor="accent1"/>
            </w:rPr>
            <w:t>Conclusion</w:t>
          </w:r>
          <w:r>
            <w:rPr>
              <w:iCs/>
              <w:noProof/>
              <w:color w:val="F75952" w:themeColor="accent1"/>
            </w:rPr>
            <w:t xml:space="preserve">, </w:t>
          </w:r>
          <w:r>
            <w:rPr>
              <w:noProof/>
            </w:rPr>
            <w:t>References</w:t>
          </w:r>
          <w:r>
            <w:rPr>
              <w:noProof/>
            </w:rPr>
            <w:tab/>
          </w:r>
          <w:r w:rsidR="00481C9E">
            <w:rPr>
              <w:noProof/>
            </w:rPr>
            <w:t>1</w:t>
          </w:r>
          <w:r w:rsidR="00BE649F">
            <w:rPr>
              <w:noProof/>
            </w:rPr>
            <w:t>3</w:t>
          </w:r>
        </w:p>
        <w:p w14:paraId="5724B000" w14:textId="3CD698F4" w:rsidR="002E535E" w:rsidRDefault="002E535E" w:rsidP="00BE649F">
          <w:pPr>
            <w:pStyle w:val="TOC2"/>
            <w:rPr>
              <w:rFonts w:eastAsiaTheme="minorEastAsia"/>
              <w:bCs w:val="0"/>
              <w:noProof/>
              <w:color w:val="auto"/>
              <w:sz w:val="22"/>
              <w:szCs w:val="22"/>
              <w:lang w:eastAsia="en-US"/>
            </w:rPr>
          </w:pPr>
          <w:r>
            <w:rPr>
              <w:noProof/>
            </w:rPr>
            <w:t>Conclution</w:t>
          </w:r>
          <w:r>
            <w:rPr>
              <w:noProof/>
            </w:rPr>
            <w:tab/>
          </w:r>
          <w:r w:rsidR="00481C9E">
            <w:rPr>
              <w:noProof/>
            </w:rPr>
            <w:t>1</w:t>
          </w:r>
          <w:r w:rsidR="00BE649F">
            <w:rPr>
              <w:noProof/>
            </w:rPr>
            <w:t>3</w:t>
          </w:r>
        </w:p>
        <w:p w14:paraId="3580DD2C" w14:textId="573D6FD0" w:rsidR="002E535E" w:rsidRDefault="002E535E" w:rsidP="00BE649F">
          <w:pPr>
            <w:pStyle w:val="TOC2"/>
            <w:rPr>
              <w:rFonts w:eastAsiaTheme="minorEastAsia"/>
              <w:bCs w:val="0"/>
              <w:noProof/>
              <w:color w:val="auto"/>
              <w:sz w:val="22"/>
              <w:szCs w:val="22"/>
              <w:lang w:eastAsia="en-US"/>
            </w:rPr>
          </w:pPr>
          <w:r>
            <w:rPr>
              <w:noProof/>
            </w:rPr>
            <w:t>References</w:t>
          </w:r>
          <w:r>
            <w:rPr>
              <w:noProof/>
            </w:rPr>
            <w:tab/>
          </w:r>
          <w:r w:rsidR="00481C9E">
            <w:rPr>
              <w:noProof/>
            </w:rPr>
            <w:t>1</w:t>
          </w:r>
          <w:r w:rsidR="00BE649F">
            <w:rPr>
              <w:noProof/>
            </w:rPr>
            <w:t>3</w:t>
          </w:r>
        </w:p>
        <w:p w14:paraId="05B7B438" w14:textId="7CE545D8" w:rsidR="00C36963" w:rsidRDefault="002E535E" w:rsidP="002E535E">
          <w:r>
            <w:rPr>
              <w:rFonts w:asciiTheme="majorHAnsi" w:hAnsiTheme="majorHAnsi"/>
              <w:b/>
              <w:bCs/>
              <w:caps/>
              <w:color w:val="2A2A2A" w:themeColor="text2"/>
              <w:sz w:val="28"/>
            </w:rPr>
            <w:fldChar w:fldCharType="end"/>
          </w:r>
          <w:r w:rsidR="00CB1BF6">
            <w:rPr>
              <w:rFonts w:asciiTheme="majorHAnsi" w:hAnsiTheme="majorHAnsi"/>
              <w:b/>
              <w:bCs/>
              <w:caps/>
              <w:color w:val="2A2A2A" w:themeColor="text2"/>
              <w:sz w:val="28"/>
            </w:rPr>
            <w:fldChar w:fldCharType="end"/>
          </w:r>
          <w:r w:rsidR="00A95A8F">
            <w:rPr>
              <w:rFonts w:asciiTheme="majorHAnsi" w:hAnsiTheme="majorHAnsi"/>
              <w:b/>
              <w:bCs/>
              <w:caps/>
              <w:color w:val="2A2A2A" w:themeColor="text2"/>
              <w:sz w:val="28"/>
            </w:rPr>
            <w:fldChar w:fldCharType="end"/>
          </w:r>
        </w:p>
      </w:sdtContent>
    </w:sdt>
    <w:p w14:paraId="738983D6"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7D938B1F" w14:textId="10E6B774" w:rsidR="00C36963" w:rsidRPr="002E535E" w:rsidRDefault="002E535E">
      <w:pPr>
        <w:pStyle w:val="Heading1"/>
        <w:rPr>
          <w:sz w:val="48"/>
          <w:szCs w:val="48"/>
        </w:rPr>
      </w:pPr>
      <w:bookmarkStart w:id="0" w:name="_Toc408396851"/>
      <w:r w:rsidRPr="002E535E">
        <w:rPr>
          <w:rStyle w:val="Emphasis"/>
          <w:sz w:val="48"/>
          <w:szCs w:val="48"/>
        </w:rPr>
        <w:lastRenderedPageBreak/>
        <w:t>Assignment</w:t>
      </w:r>
      <w:r w:rsidR="00A95A8F" w:rsidRPr="002E535E">
        <w:rPr>
          <w:sz w:val="48"/>
          <w:szCs w:val="48"/>
        </w:rPr>
        <w:br/>
      </w:r>
      <w:r w:rsidRPr="002E535E">
        <w:rPr>
          <w:sz w:val="48"/>
          <w:szCs w:val="48"/>
        </w:rPr>
        <w:t>D</w:t>
      </w:r>
      <w:bookmarkEnd w:id="0"/>
      <w:r w:rsidRPr="002E535E">
        <w:rPr>
          <w:sz w:val="48"/>
          <w:szCs w:val="48"/>
        </w:rPr>
        <w:t>iscussion</w:t>
      </w:r>
    </w:p>
    <w:p w14:paraId="204D1123" w14:textId="2EB1B77C" w:rsidR="00C36963" w:rsidRDefault="002E535E" w:rsidP="00E51A77">
      <w:r>
        <w:t xml:space="preserve">The purpose of this practice is designing Domain Model of online Marketplace using </w:t>
      </w:r>
      <w:r w:rsidR="00E51A77">
        <w:t xml:space="preserve">Java RMI and MVC design pattern </w:t>
      </w:r>
      <w:r w:rsidR="00E51A77">
        <w:rPr>
          <w:sz w:val="23"/>
          <w:szCs w:val="23"/>
        </w:rPr>
        <w:t>and by leveraging useful and proper design patterns.</w:t>
      </w:r>
    </w:p>
    <w:p w14:paraId="47971C58" w14:textId="09D7EAF3" w:rsidR="00C36963" w:rsidRDefault="00564C8E">
      <w:pPr>
        <w:pStyle w:val="Heading2"/>
      </w:pPr>
      <w:r w:rsidRPr="00564C8E">
        <w:t>Java RMI Concurrency</w:t>
      </w:r>
    </w:p>
    <w:p w14:paraId="3B5D212D" w14:textId="71006632" w:rsidR="00564C8E" w:rsidRDefault="00564C8E" w:rsidP="00564C8E">
      <w:r>
        <w:rPr>
          <w:noProof/>
          <w:lang w:eastAsia="en-US"/>
        </w:rPr>
        <w:drawing>
          <wp:inline distT="0" distB="0" distL="0" distR="0" wp14:anchorId="23657328" wp14:editId="09E3C9F4">
            <wp:extent cx="4050665" cy="32004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665" cy="3200400"/>
                    </a:xfrm>
                    <a:prstGeom prst="rect">
                      <a:avLst/>
                    </a:prstGeom>
                    <a:noFill/>
                    <a:ln>
                      <a:noFill/>
                    </a:ln>
                  </pic:spPr>
                </pic:pic>
              </a:graphicData>
            </a:graphic>
          </wp:inline>
        </w:drawing>
      </w:r>
    </w:p>
    <w:p w14:paraId="67BAA917" w14:textId="122554C0" w:rsidR="00BE649F" w:rsidRDefault="00564C8E" w:rsidP="00BE649F">
      <w:r>
        <w:t>Above image give us a broad view of concurrent system vs synchronized system.</w:t>
      </w:r>
      <w:r w:rsidR="00BE649F" w:rsidRPr="00BE649F">
        <w:t xml:space="preserve"> </w:t>
      </w:r>
      <w:r w:rsidR="00BE649F">
        <w:t xml:space="preserve">Concurrent programming has two main benefits: </w:t>
      </w:r>
      <w:r w:rsidR="00BE649F">
        <w:lastRenderedPageBreak/>
        <w:t>First,</w:t>
      </w:r>
      <w:r w:rsidR="00BE649F">
        <w:t xml:space="preserve"> </w:t>
      </w:r>
      <w:r w:rsidR="00BE649F">
        <w:t>it allows natural solutions to software design problems that</w:t>
      </w:r>
      <w:r w:rsidR="00BE649F">
        <w:t xml:space="preserve"> </w:t>
      </w:r>
      <w:r w:rsidR="00BE649F">
        <w:t>are inherently parallel or distributed. Second, concurrent</w:t>
      </w:r>
      <w:r w:rsidR="00BE649F">
        <w:t xml:space="preserve"> </w:t>
      </w:r>
      <w:r w:rsidR="00BE649F">
        <w:t>programs offer better efficiency than sequential programs.</w:t>
      </w:r>
      <w:r w:rsidR="00BE649F">
        <w:t xml:space="preserve"> </w:t>
      </w:r>
      <w:r w:rsidR="00BE649F">
        <w:t>However, concurrent programming poses many challenges</w:t>
      </w:r>
      <w:r w:rsidR="00BE649F">
        <w:t xml:space="preserve"> </w:t>
      </w:r>
      <w:r w:rsidR="00BE649F">
        <w:t xml:space="preserve">that do not exist in the </w:t>
      </w:r>
      <w:r w:rsidR="00BE649F">
        <w:t>s</w:t>
      </w:r>
      <w:r w:rsidR="00BE649F">
        <w:t>equential setting. For instance, the</w:t>
      </w:r>
      <w:r w:rsidR="00BE649F">
        <w:t xml:space="preserve"> processes in the system may </w:t>
      </w:r>
      <w:r w:rsidR="00BE649F">
        <w:t>livelock, diverge, or even deadlock.</w:t>
      </w:r>
      <w:r w:rsidR="00BE649F">
        <w:t xml:space="preserve"> </w:t>
      </w:r>
      <w:r w:rsidR="00BE649F">
        <w:t>The Java Remote Method Invocation (RMI) package facilitates</w:t>
      </w:r>
      <w:r w:rsidR="00BE649F">
        <w:t xml:space="preserve"> </w:t>
      </w:r>
      <w:r w:rsidR="00BE649F">
        <w:t>the implementation of concurrent applications in</w:t>
      </w:r>
      <w:r w:rsidR="00BE649F">
        <w:t xml:space="preserve"> </w:t>
      </w:r>
      <w:r w:rsidR="00BE649F">
        <w:t>which, for instance, the processes reside on different hosts</w:t>
      </w:r>
      <w:r w:rsidR="00BE649F">
        <w:t xml:space="preserve"> </w:t>
      </w:r>
      <w:r w:rsidR="00BE649F">
        <w:t>and communicate over the internet. More precisely, it hides</w:t>
      </w:r>
    </w:p>
    <w:p w14:paraId="2D8A29B2" w14:textId="6EDA82C6" w:rsidR="00564C8E" w:rsidRDefault="00BE649F" w:rsidP="00BE649F">
      <w:r>
        <w:t>the details of network communication. Unfortunately, it</w:t>
      </w:r>
      <w:r>
        <w:t xml:space="preserve"> </w:t>
      </w:r>
      <w:r>
        <w:t>does not relieve the programmer from the potential pitfalls</w:t>
      </w:r>
      <w:r>
        <w:t xml:space="preserve"> </w:t>
      </w:r>
      <w:r>
        <w:t>of controlling the concurrent access to remote objects. Consequently,</w:t>
      </w:r>
      <w:r>
        <w:t xml:space="preserve"> </w:t>
      </w:r>
      <w:r>
        <w:t>RMI applications are prone to the same problems</w:t>
      </w:r>
      <w:r>
        <w:t xml:space="preserve"> </w:t>
      </w:r>
      <w:r>
        <w:t>as concurrent programs in general.</w:t>
      </w:r>
      <w:r>
        <w:br/>
      </w:r>
      <w:r w:rsidR="001160E6">
        <w:br/>
      </w:r>
      <w:bookmarkStart w:id="1" w:name="_GoBack"/>
      <w:bookmarkEnd w:id="1"/>
      <w:r w:rsidR="00564C8E">
        <w:t xml:space="preserve"> In our application, since the system is distributed, l</w:t>
      </w:r>
      <w:r w:rsidR="00564C8E">
        <w:t>ogically, blocking in a remote object is simple. Suppose that client A calls a synchronized method of a remote object. To make access to remote objects look always exactly the same as to local objects, it would be necessary to block A in the client-side stub that implements the object's interface and to which A has direct access. Likewise, another client on a different machine would need to be blocked locally as well before its request can be sent to the server. The consequence is that we need to synchronize different clients at different machines.</w:t>
      </w:r>
      <w:r w:rsidR="00E51A77">
        <w:t xml:space="preserve"> </w:t>
      </w:r>
      <w:r w:rsidR="00564C8E">
        <w:br/>
      </w:r>
      <w:r w:rsidR="00564C8E">
        <w:t xml:space="preserve">An alternative approach would be to allow blocking only at the server. In principle, this works fine, but problems arise when a client crashes while its invocation is being handled by the server. </w:t>
      </w:r>
      <w:r>
        <w:t>W</w:t>
      </w:r>
      <w:r w:rsidR="00564C8E">
        <w:t>e may require relatively sophisticated protocols to handle this situation, and which that may significantly affect the overall performance of remote method invocations.</w:t>
      </w:r>
      <w:r>
        <w:t xml:space="preserve"> </w:t>
      </w:r>
    </w:p>
    <w:p w14:paraId="704A7676" w14:textId="13A53271" w:rsidR="00BE649F" w:rsidRDefault="00564C8E" w:rsidP="00BE649F">
      <w:r>
        <w:t xml:space="preserve">Therefore, the designers of Java RMI have chosen to restrict blocking on remote objects only to the proxies (Wollrath et al., 1996). This means that threads in the same process will be prevented from concurrently accessing the same remote object, but threads in </w:t>
      </w:r>
      <w:r>
        <w:lastRenderedPageBreak/>
        <w:t>different processes will not. Obviously, these synchronization semantics are tricky: at the syntactic level (ie, when reading source code) we may see a nice, clean design. Only when the distributed application is actually executed, unanticipated behavior may be observed that should have been dealt with at design time.</w:t>
      </w:r>
    </w:p>
    <w:p w14:paraId="41354157" w14:textId="4523A62C" w:rsidR="007B0F30" w:rsidRPr="008739C5" w:rsidRDefault="00BE649F" w:rsidP="00BE649F">
      <w:r>
        <w:t xml:space="preserve">If I implement my RMI remote methods as synchronized, RMI does not provide such guarantee </w:t>
      </w:r>
      <w:r>
        <w:t xml:space="preserve">that they are </w:t>
      </w:r>
      <w:r>
        <w:t>mutually exclusive</w:t>
      </w:r>
      <w:r>
        <w:t xml:space="preserve"> </w:t>
      </w:r>
      <w:r>
        <w:t xml:space="preserve">on its own (unlike EJB) and two calls on the same remote object may be executed concurrently unless you implement some synchronization. </w:t>
      </w:r>
      <w:r>
        <w:t xml:space="preserve">Also, if </w:t>
      </w:r>
      <w:r>
        <w:t>I have a method that the server executes periodically. It is used to do cleanups. I have to make sure that this particular method does not execute when there is any RMI method being run/used by remote clients.</w:t>
      </w:r>
      <w:r>
        <w:t xml:space="preserve"> </w:t>
      </w:r>
      <w:r>
        <w:t xml:space="preserve">If the cleanup job is in another class, </w:t>
      </w:r>
      <w:r>
        <w:t>I</w:t>
      </w:r>
      <w:r>
        <w:t xml:space="preserve"> will need to define a lock that you will share between the remote object and the cleanup job. In the remote object, define an instance variable that </w:t>
      </w:r>
      <w:r>
        <w:t>I</w:t>
      </w:r>
      <w:r>
        <w:t xml:space="preserve"> will use as a lock.</w:t>
      </w:r>
      <w:r>
        <w:t xml:space="preserve"> </w:t>
      </w:r>
      <w:r w:rsidR="00564C8E">
        <w:br w:type="page"/>
      </w:r>
    </w:p>
    <w:p w14:paraId="54BBEC63" w14:textId="5C8AB276" w:rsidR="00966191" w:rsidRPr="002E535E" w:rsidRDefault="00966191" w:rsidP="00966191">
      <w:pPr>
        <w:pStyle w:val="Heading1"/>
        <w:rPr>
          <w:sz w:val="48"/>
          <w:szCs w:val="48"/>
        </w:rPr>
      </w:pPr>
      <w:r>
        <w:rPr>
          <w:rStyle w:val="Emphasis"/>
          <w:sz w:val="48"/>
          <w:szCs w:val="48"/>
        </w:rPr>
        <w:lastRenderedPageBreak/>
        <w:t>Figure,</w:t>
      </w:r>
      <w:r w:rsidRPr="002E535E">
        <w:rPr>
          <w:sz w:val="48"/>
          <w:szCs w:val="48"/>
        </w:rPr>
        <w:br/>
      </w:r>
      <w:r>
        <w:rPr>
          <w:sz w:val="48"/>
          <w:szCs w:val="48"/>
        </w:rPr>
        <w:t>Sample codes</w:t>
      </w:r>
    </w:p>
    <w:p w14:paraId="48688368" w14:textId="18A27681" w:rsidR="00966191" w:rsidRDefault="00966191" w:rsidP="00966191">
      <w:r>
        <w:t>In following we provide you a Class Diagram of our system along with some sample codes.</w:t>
      </w:r>
    </w:p>
    <w:p w14:paraId="6C8606C5" w14:textId="6AA8F42A" w:rsidR="00966191" w:rsidRDefault="008E33AD" w:rsidP="00966191">
      <w:pPr>
        <w:pStyle w:val="Heading2"/>
      </w:pPr>
      <w:r>
        <w:t>UML Diagram</w:t>
      </w:r>
    </w:p>
    <w:p w14:paraId="6EABEDF6" w14:textId="25A9BAFD" w:rsidR="008E33AD" w:rsidRDefault="008E33AD" w:rsidP="008E33AD">
      <w:r>
        <w:rPr>
          <w:noProof/>
          <w:lang w:eastAsia="en-US"/>
        </w:rPr>
        <w:drawing>
          <wp:inline distT="0" distB="0" distL="0" distR="0" wp14:anchorId="07ABD02B" wp14:editId="4026A243">
            <wp:extent cx="5486400" cy="3076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ketPlac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076565"/>
                    </a:xfrm>
                    <a:prstGeom prst="rect">
                      <a:avLst/>
                    </a:prstGeom>
                  </pic:spPr>
                </pic:pic>
              </a:graphicData>
            </a:graphic>
          </wp:inline>
        </w:drawing>
      </w:r>
    </w:p>
    <w:p w14:paraId="7B774B08" w14:textId="7480FF4A" w:rsidR="008E33AD" w:rsidRDefault="008E33AD" w:rsidP="008E33AD"/>
    <w:p w14:paraId="3C86FA6D" w14:textId="1E3871EE" w:rsidR="008E33AD" w:rsidRDefault="008E33AD" w:rsidP="00564C8E">
      <w:r>
        <w:t xml:space="preserve">The original UML diagram has been provided in Documentation directory. As you see, in our proposed architecture, </w:t>
      </w:r>
      <w:r w:rsidR="008739C5">
        <w:t xml:space="preserve">we introduced a </w:t>
      </w:r>
      <w:r w:rsidR="008739C5">
        <w:lastRenderedPageBreak/>
        <w:t>new class named Session</w:t>
      </w:r>
      <w:r w:rsidR="00564C8E">
        <w:t>Model</w:t>
      </w:r>
      <w:r w:rsidR="008739C5">
        <w:t xml:space="preserve"> and </w:t>
      </w:r>
      <w:r w:rsidR="00564C8E">
        <w:t>also a temporary databaseManager class</w:t>
      </w:r>
      <w:r w:rsidR="00481C9E">
        <w:t>.</w:t>
      </w:r>
    </w:p>
    <w:p w14:paraId="2C97320D" w14:textId="77777777" w:rsidR="001207CB" w:rsidRDefault="001207CB" w:rsidP="008E33AD"/>
    <w:p w14:paraId="2141FA05" w14:textId="0B179408" w:rsidR="008E33AD" w:rsidRDefault="008E33AD" w:rsidP="008E33AD">
      <w:pPr>
        <w:pStyle w:val="Heading2"/>
      </w:pPr>
      <w:r>
        <w:lastRenderedPageBreak/>
        <w:t>Sample codes</w:t>
      </w:r>
    </w:p>
    <w:p w14:paraId="62A2500D" w14:textId="77AB20DC" w:rsidR="008E33AD" w:rsidRPr="001207CB" w:rsidRDefault="00481C9E" w:rsidP="00564C8E">
      <w:r>
        <w:rPr>
          <w:noProof/>
          <w:lang w:eastAsia="en-US"/>
        </w:rPr>
        <mc:AlternateContent>
          <mc:Choice Requires="wps">
            <w:drawing>
              <wp:anchor distT="45720" distB="45720" distL="114300" distR="114300" simplePos="0" relativeHeight="251685888" behindDoc="0" locked="0" layoutInCell="1" allowOverlap="1" wp14:anchorId="0E3D8150" wp14:editId="7F34428D">
                <wp:simplePos x="0" y="0"/>
                <wp:positionH relativeFrom="margin">
                  <wp:align>left</wp:align>
                </wp:positionH>
                <wp:positionV relativeFrom="paragraph">
                  <wp:posOffset>1024255</wp:posOffset>
                </wp:positionV>
                <wp:extent cx="5753100" cy="625983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6259830"/>
                        </a:xfrm>
                        <a:prstGeom prst="rect">
                          <a:avLst/>
                        </a:prstGeom>
                        <a:solidFill>
                          <a:srgbClr val="FFFFFF"/>
                        </a:solidFill>
                        <a:ln w="9525">
                          <a:solidFill>
                            <a:srgbClr val="000000"/>
                          </a:solidFill>
                          <a:miter lim="800000"/>
                          <a:headEnd/>
                          <a:tailEnd/>
                        </a:ln>
                      </wps:spPr>
                      <wps:txbx>
                        <w:txbxContent>
                          <w:p w14:paraId="23134737" w14:textId="77777777" w:rsidR="00564C8E" w:rsidRDefault="00564C8E" w:rsidP="00564C8E">
                            <w:r>
                              <w:t>public String addToCart(String user, int productId, int quantity) {</w:t>
                            </w:r>
                          </w:p>
                          <w:p w14:paraId="359FC54C" w14:textId="77777777" w:rsidR="00564C8E" w:rsidRDefault="00564C8E" w:rsidP="00564C8E">
                            <w:r>
                              <w:tab/>
                            </w:r>
                            <w:r>
                              <w:tab/>
                              <w:t>String commandStatus = null;</w:t>
                            </w:r>
                          </w:p>
                          <w:p w14:paraId="4D60D6EA" w14:textId="77777777" w:rsidR="00564C8E" w:rsidRDefault="00564C8E" w:rsidP="00564C8E">
                            <w:r>
                              <w:tab/>
                            </w:r>
                            <w:r>
                              <w:tab/>
                              <w:t>try{</w:t>
                            </w:r>
                          </w:p>
                          <w:p w14:paraId="1721B4D7" w14:textId="77777777" w:rsidR="00564C8E" w:rsidRDefault="00564C8E" w:rsidP="00564C8E">
                            <w:r>
                              <w:tab/>
                            </w:r>
                            <w:r>
                              <w:tab/>
                            </w:r>
                            <w:r>
                              <w:tab/>
                              <w:t>String product_stm = String.format("UPDATE product SET quantity = (quantity - %s) WHERE productId = %s",quantity,productId);</w:t>
                            </w:r>
                          </w:p>
                          <w:p w14:paraId="032349D1" w14:textId="77777777" w:rsidR="00564C8E" w:rsidRDefault="00564C8E" w:rsidP="00564C8E">
                            <w:r>
                              <w:tab/>
                            </w:r>
                            <w:r>
                              <w:tab/>
                            </w:r>
                            <w:r>
                              <w:tab/>
                              <w:t>dbManager.updateMyRecord(product_stm);</w:t>
                            </w:r>
                          </w:p>
                          <w:p w14:paraId="7BD382C1" w14:textId="77777777" w:rsidR="00564C8E" w:rsidRDefault="00564C8E" w:rsidP="00564C8E">
                            <w:r>
                              <w:tab/>
                            </w:r>
                            <w:r>
                              <w:tab/>
                            </w:r>
                            <w:r>
                              <w:tab/>
                            </w:r>
                          </w:p>
                          <w:p w14:paraId="7C4C3048" w14:textId="77777777" w:rsidR="00564C8E" w:rsidRDefault="00564C8E" w:rsidP="00564C8E">
                            <w:r>
                              <w:tab/>
                            </w:r>
                            <w:r>
                              <w:tab/>
                            </w:r>
                            <w:r>
                              <w:tab/>
                              <w:t>String cart_stm = String.format("INSERT INTO cart(username, productId, quantity) VALUES ('%s',%s,%s)", user, quantity,productId);</w:t>
                            </w:r>
                          </w:p>
                          <w:p w14:paraId="11E528FA" w14:textId="77777777" w:rsidR="00564C8E" w:rsidRDefault="00564C8E" w:rsidP="00564C8E">
                            <w:r>
                              <w:tab/>
                            </w:r>
                            <w:r>
                              <w:tab/>
                            </w:r>
                            <w:r>
                              <w:tab/>
                              <w:t>dbManager.updateMyRecord(cart_stm);</w:t>
                            </w:r>
                          </w:p>
                          <w:p w14:paraId="1F61CB2D" w14:textId="77777777" w:rsidR="00564C8E" w:rsidRDefault="00564C8E" w:rsidP="00564C8E">
                            <w:r>
                              <w:tab/>
                            </w:r>
                            <w:r>
                              <w:tab/>
                            </w:r>
                            <w:r>
                              <w:tab/>
                              <w:t>commandStatus = "Product has been added to your cart successfully!";</w:t>
                            </w:r>
                          </w:p>
                          <w:p w14:paraId="05BC3459" w14:textId="77777777" w:rsidR="00564C8E" w:rsidRDefault="00564C8E" w:rsidP="00564C8E">
                            <w:r>
                              <w:tab/>
                            </w:r>
                            <w:r>
                              <w:tab/>
                              <w:t>}catch(Exception e){</w:t>
                            </w:r>
                          </w:p>
                          <w:p w14:paraId="2030FA40" w14:textId="77777777" w:rsidR="00564C8E" w:rsidRDefault="00564C8E" w:rsidP="00564C8E">
                            <w:r>
                              <w:tab/>
                            </w:r>
                            <w:r>
                              <w:tab/>
                            </w:r>
                            <w:r>
                              <w:tab/>
                              <w:t>commandStatus = "Please try again later!";</w:t>
                            </w:r>
                          </w:p>
                          <w:p w14:paraId="11FD1A68" w14:textId="77777777" w:rsidR="00564C8E" w:rsidRDefault="00564C8E" w:rsidP="00564C8E">
                            <w:r>
                              <w:tab/>
                            </w:r>
                            <w:r>
                              <w:tab/>
                            </w:r>
                            <w:r>
                              <w:tab/>
                              <w:t>System.out.println("Database Exception" + e.getMessage());</w:t>
                            </w:r>
                          </w:p>
                          <w:p w14:paraId="35EAC141" w14:textId="77777777" w:rsidR="00564C8E" w:rsidRDefault="00564C8E" w:rsidP="00564C8E">
                            <w:r>
                              <w:tab/>
                            </w:r>
                            <w:r>
                              <w:tab/>
                              <w:t>}</w:t>
                            </w:r>
                          </w:p>
                          <w:p w14:paraId="0A049A4E" w14:textId="77777777" w:rsidR="00564C8E" w:rsidRDefault="00564C8E" w:rsidP="00564C8E">
                            <w:r>
                              <w:tab/>
                            </w:r>
                            <w:r>
                              <w:tab/>
                            </w:r>
                          </w:p>
                          <w:p w14:paraId="6DA064F2" w14:textId="77777777" w:rsidR="00564C8E" w:rsidRDefault="00564C8E" w:rsidP="00564C8E">
                            <w:r>
                              <w:tab/>
                            </w:r>
                            <w:r>
                              <w:tab/>
                              <w:t>return commandStatus;</w:t>
                            </w:r>
                          </w:p>
                          <w:p w14:paraId="596FA21F" w14:textId="3D4D841C" w:rsidR="008739C5" w:rsidRDefault="00564C8E" w:rsidP="00564C8E">
                            <w: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D8150" id="_x0000_t202" coordsize="21600,21600" o:spt="202" path="m,l,21600r21600,l21600,xe">
                <v:stroke joinstyle="miter"/>
                <v:path gradientshapeok="t" o:connecttype="rect"/>
              </v:shapetype>
              <v:shape id="Text Box 2" o:spid="_x0000_s1026" type="#_x0000_t202" style="position:absolute;margin-left:0;margin-top:80.65pt;width:453pt;height:492.9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">
                <v:textbox>
                  <w:txbxContent>
                    <w:p w14:paraId="23134737" w14:textId="77777777" w:rsidR="00564C8E" w:rsidRDefault="00564C8E" w:rsidP="00564C8E">
                      <w:r>
                        <w:t>public String addToCart(String user, int productId, int quantity) {</w:t>
                      </w:r>
                    </w:p>
                    <w:p w14:paraId="359FC54C" w14:textId="77777777" w:rsidR="00564C8E" w:rsidRDefault="00564C8E" w:rsidP="00564C8E">
                      <w:r>
                        <w:tab/>
                      </w:r>
                      <w:r>
                        <w:tab/>
                        <w:t>String commandStatus = null;</w:t>
                      </w:r>
                    </w:p>
                    <w:p w14:paraId="4D60D6EA" w14:textId="77777777" w:rsidR="00564C8E" w:rsidRDefault="00564C8E" w:rsidP="00564C8E">
                      <w:r>
                        <w:tab/>
                      </w:r>
                      <w:r>
                        <w:tab/>
                        <w:t>try{</w:t>
                      </w:r>
                    </w:p>
                    <w:p w14:paraId="1721B4D7" w14:textId="77777777" w:rsidR="00564C8E" w:rsidRDefault="00564C8E" w:rsidP="00564C8E">
                      <w:r>
                        <w:tab/>
                      </w:r>
                      <w:r>
                        <w:tab/>
                      </w:r>
                      <w:r>
                        <w:tab/>
                        <w:t>String product_stm = String.format("UPDATE product SET quantity = (quantity - %s) WHERE productId = %s",quantity,productId);</w:t>
                      </w:r>
                    </w:p>
                    <w:p w14:paraId="032349D1" w14:textId="77777777" w:rsidR="00564C8E" w:rsidRDefault="00564C8E" w:rsidP="00564C8E">
                      <w:r>
                        <w:tab/>
                      </w:r>
                      <w:r>
                        <w:tab/>
                      </w:r>
                      <w:r>
                        <w:tab/>
                        <w:t>dbManager.updateMyRecord(product_stm);</w:t>
                      </w:r>
                    </w:p>
                    <w:p w14:paraId="7BD382C1" w14:textId="77777777" w:rsidR="00564C8E" w:rsidRDefault="00564C8E" w:rsidP="00564C8E">
                      <w:r>
                        <w:tab/>
                      </w:r>
                      <w:r>
                        <w:tab/>
                      </w:r>
                      <w:r>
                        <w:tab/>
                      </w:r>
                    </w:p>
                    <w:p w14:paraId="7C4C3048" w14:textId="77777777" w:rsidR="00564C8E" w:rsidRDefault="00564C8E" w:rsidP="00564C8E">
                      <w:r>
                        <w:tab/>
                      </w:r>
                      <w:r>
                        <w:tab/>
                      </w:r>
                      <w:r>
                        <w:tab/>
                        <w:t>String cart_stm = String.format("INSERT INTO cart(username, productId, quantity) VALUES ('%s',%s,%s)", user, quantity,productId);</w:t>
                      </w:r>
                    </w:p>
                    <w:p w14:paraId="11E528FA" w14:textId="77777777" w:rsidR="00564C8E" w:rsidRDefault="00564C8E" w:rsidP="00564C8E">
                      <w:r>
                        <w:tab/>
                      </w:r>
                      <w:r>
                        <w:tab/>
                      </w:r>
                      <w:r>
                        <w:tab/>
                        <w:t>dbManager.updateMyRecord(cart_stm);</w:t>
                      </w:r>
                    </w:p>
                    <w:p w14:paraId="1F61CB2D" w14:textId="77777777" w:rsidR="00564C8E" w:rsidRDefault="00564C8E" w:rsidP="00564C8E">
                      <w:r>
                        <w:tab/>
                      </w:r>
                      <w:r>
                        <w:tab/>
                      </w:r>
                      <w:r>
                        <w:tab/>
                        <w:t>commandStatus = "Product has been added to your cart successfully!";</w:t>
                      </w:r>
                    </w:p>
                    <w:p w14:paraId="05BC3459" w14:textId="77777777" w:rsidR="00564C8E" w:rsidRDefault="00564C8E" w:rsidP="00564C8E">
                      <w:r>
                        <w:tab/>
                      </w:r>
                      <w:r>
                        <w:tab/>
                        <w:t>}catch(Exception e){</w:t>
                      </w:r>
                    </w:p>
                    <w:p w14:paraId="2030FA40" w14:textId="77777777" w:rsidR="00564C8E" w:rsidRDefault="00564C8E" w:rsidP="00564C8E">
                      <w:r>
                        <w:tab/>
                      </w:r>
                      <w:r>
                        <w:tab/>
                      </w:r>
                      <w:r>
                        <w:tab/>
                        <w:t>commandStatus = "Please try again later!";</w:t>
                      </w:r>
                    </w:p>
                    <w:p w14:paraId="11FD1A68" w14:textId="77777777" w:rsidR="00564C8E" w:rsidRDefault="00564C8E" w:rsidP="00564C8E">
                      <w:r>
                        <w:tab/>
                      </w:r>
                      <w:r>
                        <w:tab/>
                      </w:r>
                      <w:r>
                        <w:tab/>
                        <w:t>System.out.println("Database Exception" + e.getMessage());</w:t>
                      </w:r>
                    </w:p>
                    <w:p w14:paraId="35EAC141" w14:textId="77777777" w:rsidR="00564C8E" w:rsidRDefault="00564C8E" w:rsidP="00564C8E">
                      <w:r>
                        <w:tab/>
                      </w:r>
                      <w:r>
                        <w:tab/>
                        <w:t>}</w:t>
                      </w:r>
                    </w:p>
                    <w:p w14:paraId="0A049A4E" w14:textId="77777777" w:rsidR="00564C8E" w:rsidRDefault="00564C8E" w:rsidP="00564C8E">
                      <w:r>
                        <w:tab/>
                      </w:r>
                      <w:r>
                        <w:tab/>
                      </w:r>
                    </w:p>
                    <w:p w14:paraId="6DA064F2" w14:textId="77777777" w:rsidR="00564C8E" w:rsidRDefault="00564C8E" w:rsidP="00564C8E">
                      <w:r>
                        <w:tab/>
                      </w:r>
                      <w:r>
                        <w:tab/>
                        <w:t>return commandStatus;</w:t>
                      </w:r>
                    </w:p>
                    <w:p w14:paraId="596FA21F" w14:textId="3D4D841C" w:rsidR="008739C5" w:rsidRDefault="00564C8E" w:rsidP="00564C8E">
                      <w:r>
                        <w:tab/>
                        <w:t>}</w:t>
                      </w:r>
                    </w:p>
                  </w:txbxContent>
                </v:textbox>
                <w10:wrap type="square" anchorx="margin"/>
              </v:shape>
            </w:pict>
          </mc:Fallback>
        </mc:AlternateContent>
      </w:r>
      <w:r w:rsidR="008E33AD">
        <w:t>In followin</w:t>
      </w:r>
      <w:r w:rsidR="00F53020">
        <w:t xml:space="preserve">g we provide a sample code of </w:t>
      </w:r>
      <w:r w:rsidR="00564C8E">
        <w:t>some of the different new functionalities of the system</w:t>
      </w:r>
      <w:r w:rsidR="008739C5">
        <w:t>:</w:t>
      </w:r>
      <w:r w:rsidR="008757AF">
        <w:t xml:space="preserve"> </w:t>
      </w:r>
      <w:r w:rsidR="00564C8E">
        <w:br/>
        <w:t>Add a product to customer’s cart</w:t>
      </w:r>
      <w:r w:rsidR="008E33AD">
        <w:t>:</w:t>
      </w:r>
    </w:p>
    <w:p w14:paraId="7C1B2EE3" w14:textId="0A6B347C" w:rsidR="001207CB" w:rsidRDefault="001207CB" w:rsidP="001207CB">
      <w:pPr>
        <w:pStyle w:val="ListBullet"/>
        <w:numPr>
          <w:ilvl w:val="0"/>
          <w:numId w:val="0"/>
        </w:numPr>
      </w:pPr>
    </w:p>
    <w:p w14:paraId="735601DE" w14:textId="30806699" w:rsidR="008E33AD" w:rsidRDefault="001207CB" w:rsidP="008C1F61">
      <w:pPr>
        <w:pStyle w:val="ListBullet"/>
      </w:pPr>
      <w:r>
        <w:rPr>
          <w:noProof/>
          <w:lang w:eastAsia="en-US"/>
        </w:rPr>
        <w:lastRenderedPageBreak/>
        <mc:AlternateContent>
          <mc:Choice Requires="wps">
            <w:drawing>
              <wp:anchor distT="45720" distB="45720" distL="114300" distR="114300" simplePos="0" relativeHeight="251687936" behindDoc="0" locked="0" layoutInCell="1" allowOverlap="1" wp14:anchorId="390BE6A9" wp14:editId="36F1ED77">
                <wp:simplePos x="0" y="0"/>
                <wp:positionH relativeFrom="margin">
                  <wp:align>left</wp:align>
                </wp:positionH>
                <wp:positionV relativeFrom="paragraph">
                  <wp:posOffset>553085</wp:posOffset>
                </wp:positionV>
                <wp:extent cx="5753100" cy="3055620"/>
                <wp:effectExtent l="0" t="0" r="1905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55620"/>
                        </a:xfrm>
                        <a:prstGeom prst="rect">
                          <a:avLst/>
                        </a:prstGeom>
                        <a:solidFill>
                          <a:srgbClr val="FFFFFF"/>
                        </a:solidFill>
                        <a:ln w="9525">
                          <a:solidFill>
                            <a:srgbClr val="000000"/>
                          </a:solidFill>
                          <a:miter lim="800000"/>
                          <a:headEnd/>
                          <a:tailEnd/>
                        </a:ln>
                      </wps:spPr>
                      <wps:txbx>
                        <w:txbxContent>
                          <w:p w14:paraId="76C650B3"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t>public String showProductList(){</w:t>
                            </w:r>
                          </w:p>
                          <w:p w14:paraId="3112E8ED"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t>StringBuilder str = new StringBuilder();</w:t>
                            </w:r>
                          </w:p>
                          <w:p w14:paraId="3D7E965A"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t>str.append("");</w:t>
                            </w:r>
                          </w:p>
                          <w:p w14:paraId="3C5AD4C2"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t>try{</w:t>
                            </w:r>
                          </w:p>
                          <w:p w14:paraId="03A0FD0F"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ResultSet rs = dbManager.executeMyQuery("SELECT * FROM `product` WHERE `status` = 'active'");</w:t>
                            </w:r>
                          </w:p>
                          <w:p w14:paraId="5218CF1D"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p w14:paraId="1CCE5AE3"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while (rs.next())  {</w:t>
                            </w:r>
                          </w:p>
                          <w:p w14:paraId="338177A7"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int id = rs.getInt("productId");</w:t>
                            </w:r>
                          </w:p>
                          <w:p w14:paraId="08D81C8F"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 xml:space="preserve">String productName = rs.getString("name"); </w:t>
                            </w:r>
                          </w:p>
                          <w:p w14:paraId="65CC5A16"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str.append(id);</w:t>
                            </w:r>
                          </w:p>
                          <w:p w14:paraId="6BA8EA69"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 ");</w:t>
                            </w:r>
                          </w:p>
                          <w:p w14:paraId="4A35B7FA"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str.append(productName);</w:t>
                            </w:r>
                          </w:p>
                          <w:p w14:paraId="09DFD926"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str.append("\n");</w:t>
                            </w:r>
                          </w:p>
                          <w:p w14:paraId="6B9A4CC9"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System.out.println("ID: " + id + "\t" + "Name: " + productName);</w:t>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p w14:paraId="1980ADE3"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w:t>
                            </w:r>
                          </w:p>
                          <w:p w14:paraId="03F1A33D" w14:textId="789BA278" w:rsidR="008739C5"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E6A9" id="_x0000_s1027" type="#_x0000_t202" style="position:absolute;left:0;text-align:left;margin-left:0;margin-top:43.55pt;width:453pt;height:240.6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">
                <v:textbox>
                  <w:txbxContent>
                    <w:p w14:paraId="76C650B3"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t>public String showProductList(){</w:t>
                      </w:r>
                    </w:p>
                    <w:p w14:paraId="3112E8ED"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t>StringBuilder str = new StringBuilder();</w:t>
                      </w:r>
                    </w:p>
                    <w:p w14:paraId="3D7E965A"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t>str.append("");</w:t>
                      </w:r>
                    </w:p>
                    <w:p w14:paraId="3C5AD4C2"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t>try{</w:t>
                      </w:r>
                    </w:p>
                    <w:p w14:paraId="03A0FD0F"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ResultSet rs = dbManager.executeMyQuery("SELECT * FROM `product` WHERE `status` = 'active'");</w:t>
                      </w:r>
                    </w:p>
                    <w:p w14:paraId="5218CF1D"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p w14:paraId="1CCE5AE3"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while (rs.next())  {</w:t>
                      </w:r>
                    </w:p>
                    <w:p w14:paraId="338177A7"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int id = rs.getInt("productId");</w:t>
                      </w:r>
                    </w:p>
                    <w:p w14:paraId="08D81C8F"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 xml:space="preserve">String productName = rs.getString("name"); </w:t>
                      </w:r>
                    </w:p>
                    <w:p w14:paraId="65CC5A16"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str.append(id);</w:t>
                      </w:r>
                    </w:p>
                    <w:p w14:paraId="6BA8EA69"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 ");</w:t>
                      </w:r>
                    </w:p>
                    <w:p w14:paraId="4A35B7FA"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str.append(productName);</w:t>
                      </w:r>
                    </w:p>
                    <w:p w14:paraId="09DFD926"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str.append("\n");</w:t>
                      </w:r>
                    </w:p>
                    <w:p w14:paraId="6B9A4CC9"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System.out.println("ID: " + id + "\t" + "Name: " + productName);</w:t>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p w14:paraId="1980ADE3" w14:textId="77777777" w:rsidR="008C1F61" w:rsidRPr="008C1F61"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t>}</w:t>
                      </w:r>
                    </w:p>
                    <w:p w14:paraId="03F1A33D" w14:textId="789BA278" w:rsidR="008739C5"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txbxContent>
                </v:textbox>
                <w10:wrap type="square" anchorx="margin"/>
              </v:shape>
            </w:pict>
          </mc:Fallback>
        </mc:AlternateContent>
      </w:r>
      <w:r w:rsidR="008C1F61">
        <w:t>Browse products</w:t>
      </w:r>
      <w:r w:rsidR="008E33AD">
        <w:t>:</w:t>
      </w:r>
    </w:p>
    <w:p w14:paraId="1CEBA2CE" w14:textId="1BB58905" w:rsidR="001207CB" w:rsidRDefault="001207CB" w:rsidP="001207CB">
      <w:pPr>
        <w:pStyle w:val="ListBullet"/>
        <w:numPr>
          <w:ilvl w:val="0"/>
          <w:numId w:val="0"/>
        </w:numPr>
      </w:pPr>
    </w:p>
    <w:p w14:paraId="317AB83B" w14:textId="1E564BED" w:rsidR="008E33AD" w:rsidRDefault="008C1F61" w:rsidP="008C1F61">
      <w:pPr>
        <w:pStyle w:val="ListBullet"/>
      </w:pPr>
      <w:r>
        <w:rPr>
          <w:noProof/>
          <w:lang w:eastAsia="en-US"/>
        </w:rPr>
        <mc:AlternateContent>
          <mc:Choice Requires="wps">
            <w:drawing>
              <wp:anchor distT="45720" distB="45720" distL="114300" distR="114300" simplePos="0" relativeHeight="251689984" behindDoc="0" locked="0" layoutInCell="1" allowOverlap="1" wp14:anchorId="4F3E28FC" wp14:editId="4DFAE832">
                <wp:simplePos x="0" y="0"/>
                <wp:positionH relativeFrom="margin">
                  <wp:align>left</wp:align>
                </wp:positionH>
                <wp:positionV relativeFrom="paragraph">
                  <wp:posOffset>321310</wp:posOffset>
                </wp:positionV>
                <wp:extent cx="5760720" cy="1531620"/>
                <wp:effectExtent l="0" t="0" r="1143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531620"/>
                        </a:xfrm>
                        <a:prstGeom prst="rect">
                          <a:avLst/>
                        </a:prstGeom>
                        <a:solidFill>
                          <a:srgbClr val="FFFFFF"/>
                        </a:solidFill>
                        <a:ln w="9525">
                          <a:solidFill>
                            <a:srgbClr val="000000"/>
                          </a:solidFill>
                          <a:miter lim="800000"/>
                          <a:headEnd/>
                          <a:tailEnd/>
                        </a:ln>
                      </wps:spPr>
                      <wps:txbx>
                        <w:txbxContent>
                          <w:p w14:paraId="6FD4686E"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public void concurrencyTestSync(String host){</w:t>
                            </w:r>
                          </w:p>
                          <w:p w14:paraId="42B74969"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try{</w:t>
                            </w:r>
                          </w:p>
                          <w:p w14:paraId="4CC4B881" w14:textId="2B472F74"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System.out.println(host + "synchronized concurrencyTest call...."); Thread.sleep(6000);</w:t>
                            </w:r>
                          </w:p>
                          <w:p w14:paraId="31E70F05"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System.out.println( host + "synchronized concurrencyTest finish....");</w:t>
                            </w:r>
                            <w:r w:rsidRPr="008C1F61">
                              <w:rPr>
                                <w:rFonts w:ascii="Consolas" w:hAnsi="Consolas" w:cs="Consolas"/>
                                <w:b/>
                                <w:bCs/>
                                <w:color w:val="7F0055"/>
                                <w:sz w:val="20"/>
                                <w:szCs w:val="20"/>
                              </w:rPr>
                              <w:tab/>
                            </w:r>
                          </w:p>
                          <w:p w14:paraId="08380AB6"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 catch(Exception e){</w:t>
                            </w:r>
                          </w:p>
                          <w:p w14:paraId="68FF9E10"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System.out.println("Exception is :" + e.getMessage());</w:t>
                            </w:r>
                          </w:p>
                          <w:p w14:paraId="315FC3A0"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r>
                            <w:r w:rsidRPr="008C1F61">
                              <w:rPr>
                                <w:rFonts w:ascii="Consolas" w:hAnsi="Consolas" w:cs="Consolas"/>
                                <w:b/>
                                <w:bCs/>
                                <w:color w:val="7F0055"/>
                                <w:sz w:val="20"/>
                                <w:szCs w:val="20"/>
                              </w:rPr>
                              <w:tab/>
                            </w:r>
                          </w:p>
                          <w:p w14:paraId="41E0959C"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w:t>
                            </w:r>
                          </w:p>
                          <w:p w14:paraId="66D412A9" w14:textId="5FD85C42" w:rsidR="008739C5" w:rsidRPr="008757AF"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t>}</w:t>
                            </w:r>
                            <w:r w:rsidR="008739C5" w:rsidRPr="008757AF">
                              <w:rPr>
                                <w:rFonts w:ascii="Consolas" w:hAnsi="Consolas" w:cs="Consolas"/>
                                <w:b/>
                                <w:bCs/>
                                <w:color w:val="7F0055"/>
                                <w:sz w:val="20"/>
                                <w:szCs w:val="20"/>
                              </w:rPr>
                              <w:tab/>
                              <w:t>}</w:t>
                            </w:r>
                          </w:p>
                          <w:p w14:paraId="090FE244" w14:textId="70DCC458" w:rsidR="008739C5" w:rsidRDefault="008739C5" w:rsidP="008757AF">
                            <w:r w:rsidRPr="008757AF">
                              <w:rPr>
                                <w:rFonts w:ascii="Consolas" w:hAnsi="Consolas" w:cs="Consolas"/>
                                <w:b/>
                                <w:bCs/>
                                <w:color w:val="7F0055"/>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28FC" id="_x0000_s1028" type="#_x0000_t202" style="position:absolute;left:0;text-align:left;margin-left:0;margin-top:25.3pt;width:453.6pt;height:120.6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AvJQIAAE0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">
                <v:textbox>
                  <w:txbxContent>
                    <w:p w14:paraId="6FD4686E"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public void concurrencyTestSync(String host){</w:t>
                      </w:r>
                    </w:p>
                    <w:p w14:paraId="42B74969"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try{</w:t>
                      </w:r>
                    </w:p>
                    <w:p w14:paraId="4CC4B881" w14:textId="2B472F74"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System.out.println(host + "synchronized concurrencyTest call...."); Thread.sleep(6000);</w:t>
                      </w:r>
                    </w:p>
                    <w:p w14:paraId="31E70F05"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System.out.println( host + "synchronized concurrencyTest finish....");</w:t>
                      </w:r>
                      <w:r w:rsidRPr="008C1F61">
                        <w:rPr>
                          <w:rFonts w:ascii="Consolas" w:hAnsi="Consolas" w:cs="Consolas"/>
                          <w:b/>
                          <w:bCs/>
                          <w:color w:val="7F0055"/>
                          <w:sz w:val="20"/>
                          <w:szCs w:val="20"/>
                        </w:rPr>
                        <w:tab/>
                      </w:r>
                    </w:p>
                    <w:p w14:paraId="08380AB6"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 catch(Exception e){</w:t>
                      </w:r>
                    </w:p>
                    <w:p w14:paraId="68FF9E10"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System.out.println("Exception is :" + e.getMessage());</w:t>
                      </w:r>
                    </w:p>
                    <w:p w14:paraId="315FC3A0"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r>
                      <w:r w:rsidRPr="008C1F61">
                        <w:rPr>
                          <w:rFonts w:ascii="Consolas" w:hAnsi="Consolas" w:cs="Consolas"/>
                          <w:b/>
                          <w:bCs/>
                          <w:color w:val="7F0055"/>
                          <w:sz w:val="20"/>
                          <w:szCs w:val="20"/>
                        </w:rPr>
                        <w:tab/>
                      </w:r>
                    </w:p>
                    <w:p w14:paraId="41E0959C" w14:textId="77777777" w:rsidR="008C1F61" w:rsidRPr="008C1F61"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r>
                      <w:r w:rsidRPr="008C1F61">
                        <w:rPr>
                          <w:rFonts w:ascii="Consolas" w:hAnsi="Consolas" w:cs="Consolas"/>
                          <w:b/>
                          <w:bCs/>
                          <w:color w:val="7F0055"/>
                          <w:sz w:val="20"/>
                          <w:szCs w:val="20"/>
                        </w:rPr>
                        <w:tab/>
                        <w:t>}</w:t>
                      </w:r>
                    </w:p>
                    <w:p w14:paraId="66D412A9" w14:textId="5FD85C42" w:rsidR="008739C5" w:rsidRPr="008757AF" w:rsidRDefault="008C1F61" w:rsidP="008C1F61">
                      <w:pPr>
                        <w:rPr>
                          <w:rFonts w:ascii="Consolas" w:hAnsi="Consolas" w:cs="Consolas"/>
                          <w:b/>
                          <w:bCs/>
                          <w:color w:val="7F0055"/>
                          <w:sz w:val="20"/>
                          <w:szCs w:val="20"/>
                        </w:rPr>
                      </w:pPr>
                      <w:r w:rsidRPr="008C1F61">
                        <w:rPr>
                          <w:rFonts w:ascii="Consolas" w:hAnsi="Consolas" w:cs="Consolas"/>
                          <w:b/>
                          <w:bCs/>
                          <w:color w:val="7F0055"/>
                          <w:sz w:val="20"/>
                          <w:szCs w:val="20"/>
                        </w:rPr>
                        <w:tab/>
                        <w:t>}</w:t>
                      </w:r>
                      <w:r w:rsidR="008739C5" w:rsidRPr="008757AF">
                        <w:rPr>
                          <w:rFonts w:ascii="Consolas" w:hAnsi="Consolas" w:cs="Consolas"/>
                          <w:b/>
                          <w:bCs/>
                          <w:color w:val="7F0055"/>
                          <w:sz w:val="20"/>
                          <w:szCs w:val="20"/>
                        </w:rPr>
                        <w:tab/>
                        <w:t>}</w:t>
                      </w:r>
                    </w:p>
                    <w:p w14:paraId="090FE244" w14:textId="70DCC458" w:rsidR="008739C5" w:rsidRDefault="008739C5" w:rsidP="008757AF">
                      <w:r w:rsidRPr="008757AF">
                        <w:rPr>
                          <w:rFonts w:ascii="Consolas" w:hAnsi="Consolas" w:cs="Consolas"/>
                          <w:b/>
                          <w:bCs/>
                          <w:color w:val="7F0055"/>
                          <w:sz w:val="20"/>
                          <w:szCs w:val="20"/>
                        </w:rPr>
                        <w:t>}</w:t>
                      </w:r>
                    </w:p>
                  </w:txbxContent>
                </v:textbox>
                <w10:wrap type="square" anchorx="margin"/>
              </v:shape>
            </w:pict>
          </mc:Fallback>
        </mc:AlternateContent>
      </w:r>
      <w:r w:rsidR="008757AF" w:rsidRPr="008757AF">
        <w:t xml:space="preserve"> </w:t>
      </w:r>
      <w:r>
        <w:t>Concurrency simulating</w:t>
      </w:r>
      <w:r w:rsidR="008E33AD">
        <w:t>:</w:t>
      </w:r>
    </w:p>
    <w:p w14:paraId="39F3B8E3" w14:textId="5E9B4F3B" w:rsidR="001207CB" w:rsidRDefault="001207CB" w:rsidP="001207CB">
      <w:pPr>
        <w:pStyle w:val="ListParagraph"/>
      </w:pPr>
    </w:p>
    <w:p w14:paraId="5F4FD366" w14:textId="0284514A" w:rsidR="001207CB" w:rsidRDefault="001207CB" w:rsidP="008E33AD"/>
    <w:p w14:paraId="29E8083E" w14:textId="4F57548A" w:rsidR="00EE6130" w:rsidRPr="002E535E" w:rsidRDefault="00EE6130" w:rsidP="00EE6130">
      <w:pPr>
        <w:pStyle w:val="Heading1"/>
        <w:rPr>
          <w:sz w:val="48"/>
          <w:szCs w:val="48"/>
        </w:rPr>
      </w:pPr>
      <w:r>
        <w:rPr>
          <w:rStyle w:val="Emphasis"/>
          <w:sz w:val="48"/>
          <w:szCs w:val="48"/>
        </w:rPr>
        <w:lastRenderedPageBreak/>
        <w:t>Sample</w:t>
      </w:r>
      <w:r w:rsidRPr="002E535E">
        <w:rPr>
          <w:sz w:val="48"/>
          <w:szCs w:val="48"/>
        </w:rPr>
        <w:br/>
      </w:r>
      <w:r>
        <w:rPr>
          <w:sz w:val="48"/>
          <w:szCs w:val="48"/>
        </w:rPr>
        <w:t>Runs</w:t>
      </w:r>
    </w:p>
    <w:p w14:paraId="4590F3C9" w14:textId="6B7254FC" w:rsidR="00EE6130" w:rsidRDefault="00EE6130" w:rsidP="00EE6130">
      <w:r>
        <w:t>In this section you’ll see screenshots of sample runs. The system is minimal, so there is no GUI, instead every interaction happen using command prompt.</w:t>
      </w:r>
    </w:p>
    <w:p w14:paraId="64E547E0" w14:textId="01928849" w:rsidR="00EE6130" w:rsidRDefault="00EE6130" w:rsidP="00EE6130">
      <w:pPr>
        <w:pStyle w:val="Heading2"/>
      </w:pPr>
      <w:r>
        <w:t>Screenshots</w:t>
      </w:r>
    </w:p>
    <w:p w14:paraId="6D82FDAE" w14:textId="45BA7968" w:rsidR="00CF1761" w:rsidRDefault="00CF1761" w:rsidP="00CF1761">
      <w:r>
        <w:t>Here is a sample run of simulating concurrency using two client from two different machine:</w:t>
      </w:r>
    </w:p>
    <w:p w14:paraId="5DC2B951" w14:textId="2DB593DF" w:rsidR="00CF1761" w:rsidRPr="00CF1761" w:rsidRDefault="00CF1761" w:rsidP="00CF1761">
      <w:r>
        <w:rPr>
          <w:noProof/>
          <w:lang w:eastAsia="en-US"/>
        </w:rPr>
        <w:drawing>
          <wp:inline distT="0" distB="0" distL="0" distR="0" wp14:anchorId="71114144" wp14:editId="2C3A3550">
            <wp:extent cx="4467726" cy="2821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1099" cy="2823933"/>
                    </a:xfrm>
                    <a:prstGeom prst="rect">
                      <a:avLst/>
                    </a:prstGeom>
                    <a:noFill/>
                    <a:ln>
                      <a:noFill/>
                    </a:ln>
                  </pic:spPr>
                </pic:pic>
              </a:graphicData>
            </a:graphic>
          </wp:inline>
        </w:drawing>
      </w:r>
    </w:p>
    <w:p w14:paraId="12C07EAF" w14:textId="306B7CEA" w:rsidR="00005DC0" w:rsidRDefault="00005DC0" w:rsidP="00005DC0"/>
    <w:p w14:paraId="7ECD6AD8" w14:textId="38D536CD" w:rsidR="00FF7423" w:rsidRDefault="00943EFB" w:rsidP="00005DC0">
      <w:pPr>
        <w:rPr>
          <w:noProof/>
          <w:lang w:eastAsia="en-US"/>
        </w:rPr>
      </w:pPr>
      <w:r>
        <w:rPr>
          <w:noProof/>
          <w:lang w:eastAsia="en-US"/>
        </w:rPr>
        <w:lastRenderedPageBreak/>
        <w:t>This is a sample run of browsing system products from database:</w:t>
      </w:r>
    </w:p>
    <w:p w14:paraId="66A42CDD" w14:textId="0F3466B3" w:rsidR="00943EFB" w:rsidRDefault="00943EFB" w:rsidP="00005DC0">
      <w:pPr>
        <w:rPr>
          <w:noProof/>
          <w:lang w:eastAsia="en-US"/>
        </w:rPr>
      </w:pPr>
      <w:r>
        <w:rPr>
          <w:noProof/>
          <w:lang w:eastAsia="en-US"/>
        </w:rPr>
        <w:drawing>
          <wp:inline distT="0" distB="0" distL="0" distR="0" wp14:anchorId="03318655" wp14:editId="3ED1BC5F">
            <wp:extent cx="54864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876800"/>
                    </a:xfrm>
                    <a:prstGeom prst="rect">
                      <a:avLst/>
                    </a:prstGeom>
                    <a:noFill/>
                    <a:ln>
                      <a:noFill/>
                    </a:ln>
                  </pic:spPr>
                </pic:pic>
              </a:graphicData>
            </a:graphic>
          </wp:inline>
        </w:drawing>
      </w:r>
    </w:p>
    <w:p w14:paraId="3F38DDA3" w14:textId="254DA45E" w:rsidR="00943EFB" w:rsidRDefault="00943EFB" w:rsidP="00005DC0">
      <w:r>
        <w:t>This a sample run of adding a new product by admin user:</w:t>
      </w:r>
    </w:p>
    <w:p w14:paraId="2EA76D6F" w14:textId="709C98BD" w:rsidR="00E80E01" w:rsidRDefault="00E80E01" w:rsidP="00005DC0">
      <w:r>
        <w:rPr>
          <w:noProof/>
          <w:lang w:eastAsia="en-US"/>
        </w:rPr>
        <w:lastRenderedPageBreak/>
        <w:drawing>
          <wp:inline distT="0" distB="0" distL="0" distR="0" wp14:anchorId="09CF4CF9" wp14:editId="59F03E8D">
            <wp:extent cx="5478145" cy="3649345"/>
            <wp:effectExtent l="0" t="0"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8145" cy="3649345"/>
                    </a:xfrm>
                    <a:prstGeom prst="rect">
                      <a:avLst/>
                    </a:prstGeom>
                    <a:noFill/>
                    <a:ln>
                      <a:noFill/>
                    </a:ln>
                  </pic:spPr>
                </pic:pic>
              </a:graphicData>
            </a:graphic>
          </wp:inline>
        </w:drawing>
      </w:r>
    </w:p>
    <w:p w14:paraId="756A4850" w14:textId="2C9F937D" w:rsidR="00943EFB" w:rsidRDefault="00943EFB" w:rsidP="00005DC0">
      <w:r>
        <w:t>And this is a sample run of adding a product to the user shopping cart (Purchase):</w:t>
      </w:r>
    </w:p>
    <w:p w14:paraId="04031398" w14:textId="7EA94919" w:rsidR="00943EFB" w:rsidRDefault="00E80E01" w:rsidP="00005DC0">
      <w:r>
        <w:rPr>
          <w:noProof/>
          <w:lang w:eastAsia="en-US"/>
        </w:rPr>
        <w:lastRenderedPageBreak/>
        <w:drawing>
          <wp:inline distT="0" distB="0" distL="0" distR="0" wp14:anchorId="4518DB5D" wp14:editId="0813E79E">
            <wp:extent cx="5486400" cy="7251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251065"/>
                    </a:xfrm>
                    <a:prstGeom prst="rect">
                      <a:avLst/>
                    </a:prstGeom>
                    <a:noFill/>
                    <a:ln>
                      <a:noFill/>
                    </a:ln>
                  </pic:spPr>
                </pic:pic>
              </a:graphicData>
            </a:graphic>
          </wp:inline>
        </w:drawing>
      </w:r>
    </w:p>
    <w:p w14:paraId="0794ECAC" w14:textId="77777777" w:rsidR="00943EFB" w:rsidRDefault="00943EFB" w:rsidP="00005DC0"/>
    <w:p w14:paraId="0451A2AB" w14:textId="094ADE2D" w:rsidR="00C36963" w:rsidRDefault="00EE6130">
      <w:pPr>
        <w:pStyle w:val="Heading2"/>
      </w:pPr>
      <w:r>
        <w:lastRenderedPageBreak/>
        <w:t>Discussion</w:t>
      </w:r>
    </w:p>
    <w:p w14:paraId="183A23AA" w14:textId="14C09497" w:rsidR="00EE6130" w:rsidRPr="00EE6130" w:rsidRDefault="000B1B50" w:rsidP="00BE649F">
      <w:r>
        <w:t xml:space="preserve">During this assignment, </w:t>
      </w:r>
      <w:r w:rsidR="008C1F61">
        <w:t>we investigated the concurrency in java RMI and also implemented three different functionalities including Browse, add products and purchase a product. Based on the concept behind purchase, browse  and add products, and having multiple clients, we would like to have them in a synchronized way rather than concurrent way.</w:t>
      </w:r>
      <w:r w:rsidR="008C1F61">
        <w:br/>
        <w:t>About the concurrency</w:t>
      </w:r>
      <w:r w:rsidR="00564C8E">
        <w:t>, we found that each client is separate than others and has its own threads</w:t>
      </w:r>
      <w:r w:rsidR="00BE649F">
        <w:t>.</w:t>
      </w:r>
    </w:p>
    <w:p w14:paraId="32B166DE" w14:textId="77CB84A5" w:rsidR="00C36963" w:rsidRDefault="00EE6130" w:rsidP="00EE6130">
      <w:r>
        <w:br w:type="page"/>
      </w:r>
    </w:p>
    <w:p w14:paraId="17F4F4A1" w14:textId="753056B6" w:rsidR="00EE6130" w:rsidRPr="002E535E" w:rsidRDefault="00EE6130" w:rsidP="00EE6130">
      <w:pPr>
        <w:pStyle w:val="Heading1"/>
        <w:rPr>
          <w:sz w:val="48"/>
          <w:szCs w:val="48"/>
        </w:rPr>
      </w:pPr>
      <w:r>
        <w:rPr>
          <w:rStyle w:val="Emphasis"/>
          <w:sz w:val="48"/>
          <w:szCs w:val="48"/>
        </w:rPr>
        <w:lastRenderedPageBreak/>
        <w:t>Conclution</w:t>
      </w:r>
      <w:r w:rsidRPr="002E535E">
        <w:rPr>
          <w:sz w:val="48"/>
          <w:szCs w:val="48"/>
        </w:rPr>
        <w:br/>
      </w:r>
      <w:r>
        <w:rPr>
          <w:sz w:val="48"/>
          <w:szCs w:val="48"/>
        </w:rPr>
        <w:t>References</w:t>
      </w:r>
    </w:p>
    <w:p w14:paraId="247B57F6" w14:textId="57D4337C" w:rsidR="00EE6130" w:rsidRDefault="00FB007D" w:rsidP="00EE6130">
      <w:pPr>
        <w:pStyle w:val="Heading2"/>
      </w:pPr>
      <w:r>
        <w:t>Conclution</w:t>
      </w:r>
    </w:p>
    <w:p w14:paraId="3E3D03B3" w14:textId="6667731B" w:rsidR="00FB007D" w:rsidRDefault="00FB007D" w:rsidP="008C1F61">
      <w:r>
        <w:t xml:space="preserve">In conclusions, </w:t>
      </w:r>
      <w:r w:rsidR="000B1B50">
        <w:t xml:space="preserve">we found that </w:t>
      </w:r>
      <w:r w:rsidR="008C1F61">
        <w:t xml:space="preserve">java RMI has no guarantee in term of keeping our system thread safe, but we found that each client has its own thread pool and we just need to keep thread safe system for each client of RMI server. </w:t>
      </w:r>
    </w:p>
    <w:p w14:paraId="0C3ED08C" w14:textId="52A71955" w:rsidR="00FB007D" w:rsidRDefault="00FB007D" w:rsidP="00FB007D"/>
    <w:p w14:paraId="6A253859" w14:textId="18DEFE9A" w:rsidR="00EF3D5C" w:rsidRDefault="00EF3D5C" w:rsidP="00EF3D5C">
      <w:pPr>
        <w:pStyle w:val="Heading2"/>
      </w:pPr>
      <w:r>
        <w:t>References</w:t>
      </w:r>
    </w:p>
    <w:p w14:paraId="483073D3" w14:textId="424D59E1" w:rsidR="00564C8E" w:rsidRDefault="00564C8E" w:rsidP="000B1B50">
      <w:pPr>
        <w:pStyle w:val="ListParagraph"/>
        <w:numPr>
          <w:ilvl w:val="0"/>
          <w:numId w:val="24"/>
        </w:numPr>
      </w:pPr>
      <w:hyperlink r:id="rId14" w:history="1">
        <w:r w:rsidRPr="00F06110">
          <w:rPr>
            <w:rStyle w:val="Hyperlink"/>
          </w:rPr>
          <w:t>https://pdos.csail.mit.edu/6.824/papers/waldo-rmi.pdf</w:t>
        </w:r>
      </w:hyperlink>
    </w:p>
    <w:p w14:paraId="3BCA2250" w14:textId="427DBF6E" w:rsidR="000B1B50" w:rsidRDefault="00BE649F" w:rsidP="00BE649F">
      <w:pPr>
        <w:pStyle w:val="ListParagraph"/>
        <w:numPr>
          <w:ilvl w:val="0"/>
          <w:numId w:val="24"/>
        </w:numPr>
      </w:pPr>
      <w:hyperlink r:id="rId15" w:history="1">
        <w:r w:rsidRPr="00F06110">
          <w:rPr>
            <w:rStyle w:val="Hyperlink"/>
          </w:rPr>
          <w:t>https://pdfs.semanticscholar.org/9f05/b720ada20b6910fe2b1b20bd6650f93e8784.pdf</w:t>
        </w:r>
      </w:hyperlink>
    </w:p>
    <w:p w14:paraId="6D25BAD2" w14:textId="3E74E444" w:rsidR="00BE649F" w:rsidRDefault="00BE649F" w:rsidP="00BE649F">
      <w:pPr>
        <w:pStyle w:val="ListParagraph"/>
        <w:numPr>
          <w:ilvl w:val="0"/>
          <w:numId w:val="24"/>
        </w:numPr>
      </w:pPr>
      <w:r>
        <w:t>Java and developers forums</w:t>
      </w:r>
    </w:p>
    <w:p w14:paraId="4380B595" w14:textId="768CB7AA" w:rsidR="008739C5" w:rsidRPr="00EF3D5C" w:rsidRDefault="00481C9E" w:rsidP="008739C5">
      <w:pPr>
        <w:pStyle w:val="ListParagraph"/>
        <w:numPr>
          <w:ilvl w:val="0"/>
          <w:numId w:val="24"/>
        </w:numPr>
      </w:pPr>
      <w:r>
        <w:t>Lecture slides</w:t>
      </w:r>
    </w:p>
    <w:p w14:paraId="55ACA839" w14:textId="77777777" w:rsidR="00EE6130" w:rsidRPr="00EE6130" w:rsidRDefault="00EE6130" w:rsidP="00EE6130">
      <w:pPr>
        <w:rPr>
          <w:i/>
          <w:szCs w:val="20"/>
        </w:rPr>
      </w:pPr>
    </w:p>
    <w:p w14:paraId="4CACF74F" w14:textId="2CC0BE79" w:rsidR="00C36963" w:rsidRDefault="00C36963" w:rsidP="00A00758"/>
    <w:sectPr w:rsidR="00C36963">
      <w:footerReference w:type="default" r:id="rId16"/>
      <w:footerReference w:type="first" r:id="rId17"/>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44A03" w14:textId="77777777" w:rsidR="00FE0306" w:rsidRDefault="00FE0306">
      <w:pPr>
        <w:spacing w:after="0" w:line="240" w:lineRule="auto"/>
      </w:pPr>
      <w:r>
        <w:separator/>
      </w:r>
    </w:p>
  </w:endnote>
  <w:endnote w:type="continuationSeparator" w:id="0">
    <w:p w14:paraId="65757679" w14:textId="77777777" w:rsidR="00FE0306" w:rsidRDefault="00FE0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6392255"/>
      <w:docPartObj>
        <w:docPartGallery w:val="Page Numbers (Bottom of Page)"/>
        <w:docPartUnique/>
      </w:docPartObj>
    </w:sdtPr>
    <w:sdtEndPr>
      <w:rPr>
        <w:noProof/>
      </w:rPr>
    </w:sdtEndPr>
    <w:sdtContent>
      <w:p w14:paraId="1D7B792B" w14:textId="2D17275E" w:rsidR="008739C5" w:rsidRDefault="008739C5">
        <w:pPr>
          <w:pStyle w:val="Footer"/>
        </w:pPr>
        <w:r>
          <w:fldChar w:fldCharType="begin"/>
        </w:r>
        <w:r>
          <w:instrText xml:space="preserve"> PAGE   \* MERGEFORMAT </w:instrText>
        </w:r>
        <w:r>
          <w:fldChar w:fldCharType="separate"/>
        </w:r>
        <w:r w:rsidR="001160E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889591"/>
      <w:docPartObj>
        <w:docPartGallery w:val="Page Numbers (Bottom of Page)"/>
        <w:docPartUnique/>
      </w:docPartObj>
    </w:sdtPr>
    <w:sdtEndPr>
      <w:rPr>
        <w:noProof/>
      </w:rPr>
    </w:sdtEndPr>
    <w:sdtContent>
      <w:p w14:paraId="5D9EE4B1" w14:textId="7A8BB550" w:rsidR="008739C5" w:rsidRDefault="008739C5">
        <w:pPr>
          <w:pStyle w:val="Footer"/>
        </w:pPr>
        <w:r>
          <w:fldChar w:fldCharType="begin"/>
        </w:r>
        <w:r>
          <w:instrText xml:space="preserve"> PAGE   \* MERGEFORMAT </w:instrText>
        </w:r>
        <w:r>
          <w:fldChar w:fldCharType="separate"/>
        </w:r>
        <w:r w:rsidR="00BE649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88BB9E" w14:textId="77777777" w:rsidR="00FE0306" w:rsidRDefault="00FE0306">
      <w:pPr>
        <w:spacing w:after="0" w:line="240" w:lineRule="auto"/>
      </w:pPr>
      <w:r>
        <w:separator/>
      </w:r>
    </w:p>
  </w:footnote>
  <w:footnote w:type="continuationSeparator" w:id="0">
    <w:p w14:paraId="74A11869" w14:textId="77777777" w:rsidR="00FE0306" w:rsidRDefault="00FE0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3154F1D"/>
    <w:multiLevelType w:val="hybridMultilevel"/>
    <w:tmpl w:val="B0E6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5787C"/>
    <w:multiLevelType w:val="hybridMultilevel"/>
    <w:tmpl w:val="14FA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D0AFC"/>
    <w:multiLevelType w:val="hybridMultilevel"/>
    <w:tmpl w:val="DFD4753A"/>
    <w:lvl w:ilvl="0" w:tplc="04090001">
      <w:start w:val="1"/>
      <w:numFmt w:val="bullet"/>
      <w:lvlText w:val=""/>
      <w:lvlJc w:val="left"/>
      <w:pPr>
        <w:ind w:left="1052" w:hanging="360"/>
      </w:pPr>
      <w:rPr>
        <w:rFonts w:ascii="Symbol" w:hAnsi="Symbol" w:hint="default"/>
      </w:rPr>
    </w:lvl>
    <w:lvl w:ilvl="1" w:tplc="04090003" w:tentative="1">
      <w:start w:val="1"/>
      <w:numFmt w:val="bullet"/>
      <w:lvlText w:val="o"/>
      <w:lvlJc w:val="left"/>
      <w:pPr>
        <w:ind w:left="1772" w:hanging="360"/>
      </w:pPr>
      <w:rPr>
        <w:rFonts w:ascii="Courier New" w:hAnsi="Courier New" w:cs="Courier New" w:hint="default"/>
      </w:rPr>
    </w:lvl>
    <w:lvl w:ilvl="2" w:tplc="04090005" w:tentative="1">
      <w:start w:val="1"/>
      <w:numFmt w:val="bullet"/>
      <w:lvlText w:val=""/>
      <w:lvlJc w:val="left"/>
      <w:pPr>
        <w:ind w:left="2492" w:hanging="360"/>
      </w:pPr>
      <w:rPr>
        <w:rFonts w:ascii="Wingdings" w:hAnsi="Wingdings" w:hint="default"/>
      </w:rPr>
    </w:lvl>
    <w:lvl w:ilvl="3" w:tplc="04090001" w:tentative="1">
      <w:start w:val="1"/>
      <w:numFmt w:val="bullet"/>
      <w:lvlText w:val=""/>
      <w:lvlJc w:val="left"/>
      <w:pPr>
        <w:ind w:left="3212" w:hanging="360"/>
      </w:pPr>
      <w:rPr>
        <w:rFonts w:ascii="Symbol" w:hAnsi="Symbol" w:hint="default"/>
      </w:rPr>
    </w:lvl>
    <w:lvl w:ilvl="4" w:tplc="04090003" w:tentative="1">
      <w:start w:val="1"/>
      <w:numFmt w:val="bullet"/>
      <w:lvlText w:val="o"/>
      <w:lvlJc w:val="left"/>
      <w:pPr>
        <w:ind w:left="3932" w:hanging="360"/>
      </w:pPr>
      <w:rPr>
        <w:rFonts w:ascii="Courier New" w:hAnsi="Courier New" w:cs="Courier New" w:hint="default"/>
      </w:rPr>
    </w:lvl>
    <w:lvl w:ilvl="5" w:tplc="04090005" w:tentative="1">
      <w:start w:val="1"/>
      <w:numFmt w:val="bullet"/>
      <w:lvlText w:val=""/>
      <w:lvlJc w:val="left"/>
      <w:pPr>
        <w:ind w:left="4652" w:hanging="360"/>
      </w:pPr>
      <w:rPr>
        <w:rFonts w:ascii="Wingdings" w:hAnsi="Wingdings" w:hint="default"/>
      </w:rPr>
    </w:lvl>
    <w:lvl w:ilvl="6" w:tplc="04090001" w:tentative="1">
      <w:start w:val="1"/>
      <w:numFmt w:val="bullet"/>
      <w:lvlText w:val=""/>
      <w:lvlJc w:val="left"/>
      <w:pPr>
        <w:ind w:left="5372" w:hanging="360"/>
      </w:pPr>
      <w:rPr>
        <w:rFonts w:ascii="Symbol" w:hAnsi="Symbol" w:hint="default"/>
      </w:rPr>
    </w:lvl>
    <w:lvl w:ilvl="7" w:tplc="04090003" w:tentative="1">
      <w:start w:val="1"/>
      <w:numFmt w:val="bullet"/>
      <w:lvlText w:val="o"/>
      <w:lvlJc w:val="left"/>
      <w:pPr>
        <w:ind w:left="6092" w:hanging="360"/>
      </w:pPr>
      <w:rPr>
        <w:rFonts w:ascii="Courier New" w:hAnsi="Courier New" w:cs="Courier New" w:hint="default"/>
      </w:rPr>
    </w:lvl>
    <w:lvl w:ilvl="8" w:tplc="04090005" w:tentative="1">
      <w:start w:val="1"/>
      <w:numFmt w:val="bullet"/>
      <w:lvlText w:val=""/>
      <w:lvlJc w:val="left"/>
      <w:pPr>
        <w:ind w:left="6812" w:hanging="360"/>
      </w:pPr>
      <w:rPr>
        <w:rFonts w:ascii="Wingdings" w:hAnsi="Wingdings" w:hint="default"/>
      </w:rPr>
    </w:lvl>
  </w:abstractNum>
  <w:abstractNum w:abstractNumId="20" w15:restartNumberingAfterBreak="0">
    <w:nsid w:val="64B25C1A"/>
    <w:multiLevelType w:val="hybridMultilevel"/>
    <w:tmpl w:val="256A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3"/>
  </w:num>
  <w:num w:numId="19">
    <w:abstractNumId w:val="17"/>
  </w:num>
  <w:num w:numId="20">
    <w:abstractNumId w:val="10"/>
  </w:num>
  <w:num w:numId="21">
    <w:abstractNumId w:val="14"/>
  </w:num>
  <w:num w:numId="22">
    <w:abstractNumId w:val="12"/>
  </w:num>
  <w:num w:numId="23">
    <w:abstractNumId w:val="11"/>
  </w:num>
  <w:num w:numId="24">
    <w:abstractNumId w:val="2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AzMjczMLK0MDU0MrJQ0lEKTi0uzszPAykwrgUAQ0297SwAAAA="/>
  </w:docVars>
  <w:rsids>
    <w:rsidRoot w:val="00743187"/>
    <w:rsid w:val="00005DC0"/>
    <w:rsid w:val="00035C71"/>
    <w:rsid w:val="000B1B50"/>
    <w:rsid w:val="000E493E"/>
    <w:rsid w:val="001160E6"/>
    <w:rsid w:val="001207CB"/>
    <w:rsid w:val="001867CB"/>
    <w:rsid w:val="00192C72"/>
    <w:rsid w:val="002657DF"/>
    <w:rsid w:val="002E535E"/>
    <w:rsid w:val="00347FCA"/>
    <w:rsid w:val="00414F89"/>
    <w:rsid w:val="00452CBA"/>
    <w:rsid w:val="00481C9E"/>
    <w:rsid w:val="00564C8E"/>
    <w:rsid w:val="005A737B"/>
    <w:rsid w:val="00604AE2"/>
    <w:rsid w:val="00687519"/>
    <w:rsid w:val="006A2C55"/>
    <w:rsid w:val="006E2D6A"/>
    <w:rsid w:val="00743187"/>
    <w:rsid w:val="007B0F30"/>
    <w:rsid w:val="008739C5"/>
    <w:rsid w:val="008757AF"/>
    <w:rsid w:val="008C1F61"/>
    <w:rsid w:val="008E33AD"/>
    <w:rsid w:val="00943EFB"/>
    <w:rsid w:val="00966191"/>
    <w:rsid w:val="009B2C22"/>
    <w:rsid w:val="009F72AF"/>
    <w:rsid w:val="00A00758"/>
    <w:rsid w:val="00A3065A"/>
    <w:rsid w:val="00A77817"/>
    <w:rsid w:val="00A95A8F"/>
    <w:rsid w:val="00AB19B1"/>
    <w:rsid w:val="00AB7BB8"/>
    <w:rsid w:val="00AF18CD"/>
    <w:rsid w:val="00B05694"/>
    <w:rsid w:val="00B52456"/>
    <w:rsid w:val="00BE649F"/>
    <w:rsid w:val="00C36963"/>
    <w:rsid w:val="00C5530D"/>
    <w:rsid w:val="00CB1BF6"/>
    <w:rsid w:val="00CF1761"/>
    <w:rsid w:val="00D7341C"/>
    <w:rsid w:val="00DB3E96"/>
    <w:rsid w:val="00E51A77"/>
    <w:rsid w:val="00E71429"/>
    <w:rsid w:val="00E80E01"/>
    <w:rsid w:val="00EE6130"/>
    <w:rsid w:val="00EF3D5C"/>
    <w:rsid w:val="00F53020"/>
    <w:rsid w:val="00F84A13"/>
    <w:rsid w:val="00F8672B"/>
    <w:rsid w:val="00FA078E"/>
    <w:rsid w:val="00FB007D"/>
    <w:rsid w:val="00FE0306"/>
    <w:rsid w:val="00FF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28E8D"/>
  <w15:chartTrackingRefBased/>
  <w15:docId w15:val="{08A1A589-8D00-4E55-8B66-9B8B2E7C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character" w:customStyle="1" w:styleId="UnresolvedMention">
    <w:name w:val="Unresolved Mention"/>
    <w:basedOn w:val="DefaultParagraphFont"/>
    <w:uiPriority w:val="99"/>
    <w:semiHidden/>
    <w:unhideWhenUsed/>
    <w:rsid w:val="00EF3D5C"/>
    <w:rPr>
      <w:color w:val="808080"/>
      <w:shd w:val="clear" w:color="auto" w:fill="E6E6E6"/>
    </w:rPr>
  </w:style>
  <w:style w:type="character" w:styleId="HTMLCite">
    <w:name w:val="HTML Cite"/>
    <w:basedOn w:val="DefaultParagraphFont"/>
    <w:uiPriority w:val="99"/>
    <w:semiHidden/>
    <w:unhideWhenUsed/>
    <w:rsid w:val="00EF3D5C"/>
    <w:rPr>
      <w:i/>
      <w:iCs/>
    </w:rPr>
  </w:style>
  <w:style w:type="character" w:customStyle="1" w:styleId="description">
    <w:name w:val="description"/>
    <w:basedOn w:val="DefaultParagraphFont"/>
    <w:rsid w:val="00B05694"/>
  </w:style>
  <w:style w:type="character" w:customStyle="1" w:styleId="tgc">
    <w:name w:val="_tgc"/>
    <w:basedOn w:val="DefaultParagraphFont"/>
    <w:rsid w:val="00E51A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676900">
      <w:bodyDiv w:val="1"/>
      <w:marLeft w:val="0"/>
      <w:marRight w:val="0"/>
      <w:marTop w:val="0"/>
      <w:marBottom w:val="0"/>
      <w:divBdr>
        <w:top w:val="none" w:sz="0" w:space="0" w:color="auto"/>
        <w:left w:val="none" w:sz="0" w:space="0" w:color="auto"/>
        <w:bottom w:val="none" w:sz="0" w:space="0" w:color="auto"/>
        <w:right w:val="none" w:sz="0" w:space="0" w:color="auto"/>
      </w:divBdr>
    </w:div>
    <w:div w:id="1324549263">
      <w:bodyDiv w:val="1"/>
      <w:marLeft w:val="0"/>
      <w:marRight w:val="0"/>
      <w:marTop w:val="0"/>
      <w:marBottom w:val="0"/>
      <w:divBdr>
        <w:top w:val="none" w:sz="0" w:space="0" w:color="auto"/>
        <w:left w:val="none" w:sz="0" w:space="0" w:color="auto"/>
        <w:bottom w:val="none" w:sz="0" w:space="0" w:color="auto"/>
        <w:right w:val="none" w:sz="0" w:space="0" w:color="auto"/>
      </w:divBdr>
      <w:divsChild>
        <w:div w:id="1154031984">
          <w:marLeft w:val="1152"/>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dfs.semanticscholar.org/9f05/b720ada20b6910fe2b1b20bd6650f93e8784.pdf"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dos.csail.mit.edu/6.824/papers/waldo-rmi.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ira\AppData\Roaming\Microsoft\Templates\Paper%20with%20cover%20and%20TOC.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 with cover and TOC.dotx</Template>
  <TotalTime>75</TotalTime>
  <Pages>15</Pages>
  <Words>875</Words>
  <Characters>4990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Samira</dc:creator>
  <cp:keywords/>
  <dc:description/>
  <cp:lastModifiedBy>Samira</cp:lastModifiedBy>
  <cp:revision>5</cp:revision>
  <cp:lastPrinted>2018-01-31T04:52:00Z</cp:lastPrinted>
  <dcterms:created xsi:type="dcterms:W3CDTF">2018-03-07T03:35:00Z</dcterms:created>
  <dcterms:modified xsi:type="dcterms:W3CDTF">2018-04-04T03:57:00Z</dcterms:modified>
</cp:coreProperties>
</file>